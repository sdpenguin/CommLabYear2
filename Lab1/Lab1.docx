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2AD8" w:rsidRDefault="00F42AD8">
      <w:r>
        <w:t>EX1.</w:t>
      </w:r>
    </w:p>
    <w:p w:rsidR="00F42AD8" w:rsidRDefault="00F42AD8"/>
    <w:p w:rsidR="00CC0052" w:rsidRDefault="00CC0052">
      <w:r>
        <w:rPr>
          <w:noProof/>
          <w:lang w:eastAsia="en-GB"/>
        </w:rPr>
        <w:drawing>
          <wp:inline distT="0" distB="0" distL="0" distR="0" wp14:anchorId="0F1417EC" wp14:editId="7CEF126C">
            <wp:extent cx="5838825" cy="3362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52" w:rsidRDefault="00F42AD8">
      <w:r>
        <w:rPr>
          <w:noProof/>
          <w:lang w:eastAsia="en-GB"/>
        </w:rPr>
        <w:drawing>
          <wp:inline distT="0" distB="0" distL="0" distR="0" wp14:anchorId="66DD6D75" wp14:editId="57BD0B74">
            <wp:extent cx="5067300" cy="4319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85" t="14183" r="52304" b="29682"/>
                    <a:stretch/>
                  </pic:blipFill>
                  <pic:spPr bwMode="auto">
                    <a:xfrm>
                      <a:off x="0" y="0"/>
                      <a:ext cx="5075259" cy="43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FC4" w:rsidRDefault="00DB2FC4"/>
    <w:p w:rsidR="00DB2FC4" w:rsidRDefault="00DB2FC4">
      <w:r>
        <w:rPr>
          <w:noProof/>
          <w:lang w:eastAsia="en-GB"/>
        </w:rPr>
        <w:lastRenderedPageBreak/>
        <w:drawing>
          <wp:inline distT="0" distB="0" distL="0" distR="0" wp14:anchorId="40C90B09" wp14:editId="3FEC518A">
            <wp:extent cx="5656385" cy="3429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85" t="27477" r="51141" b="37955"/>
                    <a:stretch/>
                  </pic:blipFill>
                  <pic:spPr bwMode="auto">
                    <a:xfrm>
                      <a:off x="0" y="0"/>
                      <a:ext cx="5659439" cy="343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FC4" w:rsidRDefault="00D932D2">
      <w:r>
        <w:t>Ex2.</w:t>
      </w:r>
    </w:p>
    <w:p w:rsidR="002A0F93" w:rsidRDefault="002A0F93"/>
    <w:p w:rsidR="002A0F93" w:rsidRDefault="00E611C3">
      <w:r>
        <w:rPr>
          <w:noProof/>
          <w:lang w:eastAsia="en-GB"/>
        </w:rPr>
        <w:drawing>
          <wp:inline distT="0" distB="0" distL="0" distR="0" wp14:anchorId="1493593E" wp14:editId="1AFAA1F0">
            <wp:extent cx="6057900" cy="4085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81" t="12409" r="17903" b="11070"/>
                    <a:stretch/>
                  </pic:blipFill>
                  <pic:spPr bwMode="auto">
                    <a:xfrm>
                      <a:off x="0" y="0"/>
                      <a:ext cx="6063801" cy="40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02F" w:rsidRDefault="005C702F"/>
    <w:p w:rsidR="002A0F93" w:rsidRDefault="005C702F">
      <w:r>
        <w:lastRenderedPageBreak/>
        <w:t>We observed that the normal distribution narrowed as we changed the number of random values averaged per sample (the variance decreased).</w:t>
      </w:r>
    </w:p>
    <w:p w:rsidR="009F72C3" w:rsidRDefault="009F72C3">
      <w:r>
        <w:t>We also observed that the histogram approached the shape of a normal distribution as the number of samples increased.</w:t>
      </w:r>
    </w:p>
    <w:p w:rsidR="00043B2C" w:rsidRDefault="00043B2C">
      <w:r>
        <w:rPr>
          <w:noProof/>
          <w:lang w:eastAsia="en-GB"/>
        </w:rPr>
        <w:drawing>
          <wp:inline distT="0" distB="0" distL="0" distR="0" wp14:anchorId="5DD9292A" wp14:editId="0ECC5B24">
            <wp:extent cx="546735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0" t="13591" r="27875" b="30864"/>
                    <a:stretch/>
                  </pic:blipFill>
                  <pic:spPr bwMode="auto">
                    <a:xfrm>
                      <a:off x="0" y="0"/>
                      <a:ext cx="5469603" cy="364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5F5" w:rsidRDefault="00D005F5">
      <w:r>
        <w:t>We then altered our control such that the mean of the normal distribution was 0 and the variance was 1 (unit variance).</w:t>
      </w:r>
      <w:r w:rsidR="00A32534">
        <w:t xml:space="preserve"> We did this by taking away 0.5 and multiplying by </w:t>
      </w:r>
      <w:r w:rsidR="005A76E4">
        <w:t>a certain value as determined below:</w:t>
      </w:r>
    </w:p>
    <w:p w:rsidR="00B0287F" w:rsidRDefault="00B0287F">
      <w:r>
        <w:t>We defined a new normal distribution Y with a mean of 0, but a variance which is not unity.</w:t>
      </w:r>
    </w:p>
    <w:p w:rsidR="002C20B6" w:rsidRDefault="002C20B6">
      <w:r>
        <w:t>Z will be our normal distribution with unity variance as well as a mean of 0.</w:t>
      </w:r>
    </w:p>
    <w:p w:rsidR="000668DD" w:rsidRPr="000668DD" w:rsidRDefault="000668D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0668DD" w:rsidRPr="000668DD" w:rsidRDefault="000668D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-0.5</m:t>
          </m:r>
        </m:oMath>
      </m:oMathPara>
    </w:p>
    <w:p w:rsidR="000668DD" w:rsidRPr="002020CB" w:rsidRDefault="000668D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=</m:t>
              </m:r>
            </m:e>
          </m:acc>
          <m:r>
            <w:rPr>
              <w:rFonts w:ascii="Cambria Math" w:eastAsiaTheme="minorEastAsia" w:hAnsi="Cambria Math"/>
            </w:rPr>
            <m:t>aY=a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-0.5</m:t>
              </m:r>
            </m:e>
          </m:d>
        </m:oMath>
      </m:oMathPara>
    </w:p>
    <w:p w:rsidR="002020CB" w:rsidRPr="002020CB" w:rsidRDefault="002020C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Z-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:rsidR="005A76E4" w:rsidRDefault="002020CB">
      <w:pPr>
        <w:rPr>
          <w:rFonts w:eastAsiaTheme="minorEastAsia"/>
        </w:rPr>
      </w:pPr>
      <w:r>
        <w:rPr>
          <w:rFonts w:eastAsiaTheme="minorEastAsia"/>
        </w:rPr>
        <w:t>We need this to be equal to 1.</w:t>
      </w:r>
    </w:p>
    <w:p w:rsidR="004C2080" w:rsidRDefault="004C2080">
      <w:pPr>
        <w:rPr>
          <w:rFonts w:eastAsiaTheme="minorEastAsia"/>
        </w:rPr>
      </w:pPr>
      <w:r>
        <w:rPr>
          <w:rFonts w:eastAsiaTheme="minorEastAsia"/>
        </w:rPr>
        <w:t>We already know that the mean is 0.</w:t>
      </w:r>
    </w:p>
    <w:p w:rsidR="004F35ED" w:rsidRPr="009F6D3F" w:rsidRDefault="004F35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:rsidR="009F6D3F" w:rsidRDefault="0012331C">
      <w:pPr>
        <w:rPr>
          <w:rFonts w:eastAsiaTheme="minorEastAsia"/>
        </w:rPr>
      </w:pPr>
      <w:r>
        <w:rPr>
          <w:noProof/>
          <w:lang w:eastAsia="en-GB"/>
        </w:rPr>
        <w:lastRenderedPageBreak/>
        <w:drawing>
          <wp:inline distT="0" distB="0" distL="0" distR="0" wp14:anchorId="26595083" wp14:editId="3A7A02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  <w:r>
        <w:rPr>
          <w:noProof/>
          <w:lang w:eastAsia="en-GB"/>
        </w:rPr>
        <w:drawing>
          <wp:inline distT="0" distB="0" distL="0" distR="0" wp14:anchorId="233B8138" wp14:editId="17FBF1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  <w:r>
        <w:rPr>
          <w:noProof/>
          <w:lang w:eastAsia="en-GB"/>
        </w:rPr>
        <w:lastRenderedPageBreak/>
        <w:drawing>
          <wp:inline distT="0" distB="0" distL="0" distR="0" wp14:anchorId="15A69A79" wp14:editId="54ED449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  <w:r>
        <w:rPr>
          <w:noProof/>
          <w:lang w:eastAsia="en-GB"/>
        </w:rPr>
        <w:drawing>
          <wp:inline distT="0" distB="0" distL="0" distR="0" wp14:anchorId="4E9C0ED4" wp14:editId="5BEE67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  <w:bookmarkStart w:id="0" w:name="_GoBack"/>
      <w:bookmarkEnd w:id="0"/>
    </w:p>
    <w:p w:rsidR="0012331C" w:rsidRDefault="0012331C">
      <w:pPr>
        <w:rPr>
          <w:rFonts w:eastAsiaTheme="minorEastAsia"/>
        </w:rPr>
      </w:pPr>
      <w:r>
        <w:rPr>
          <w:noProof/>
          <w:lang w:eastAsia="en-GB"/>
        </w:rPr>
        <w:lastRenderedPageBreak/>
        <w:drawing>
          <wp:inline distT="0" distB="0" distL="0" distR="0" wp14:anchorId="6E3D08FB" wp14:editId="2029E2A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Default="0012331C">
      <w:pPr>
        <w:rPr>
          <w:rFonts w:eastAsiaTheme="minorEastAsia"/>
        </w:rPr>
      </w:pPr>
    </w:p>
    <w:p w:rsidR="0012331C" w:rsidRPr="002020CB" w:rsidRDefault="0012331C">
      <w:pPr>
        <w:rPr>
          <w:rFonts w:eastAsiaTheme="minorEastAsia"/>
        </w:rPr>
      </w:pPr>
    </w:p>
    <w:sectPr w:rsidR="0012331C" w:rsidRPr="00202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2C2"/>
    <w:rsid w:val="00043B2C"/>
    <w:rsid w:val="000668DD"/>
    <w:rsid w:val="0012331C"/>
    <w:rsid w:val="002020CB"/>
    <w:rsid w:val="002A0F93"/>
    <w:rsid w:val="002C20B6"/>
    <w:rsid w:val="003907C6"/>
    <w:rsid w:val="004C2080"/>
    <w:rsid w:val="004F35ED"/>
    <w:rsid w:val="005A76E4"/>
    <w:rsid w:val="005C702F"/>
    <w:rsid w:val="0060185B"/>
    <w:rsid w:val="00966651"/>
    <w:rsid w:val="009C5BCE"/>
    <w:rsid w:val="009F42C2"/>
    <w:rsid w:val="009F6D3F"/>
    <w:rsid w:val="009F72C3"/>
    <w:rsid w:val="00A32534"/>
    <w:rsid w:val="00B0287F"/>
    <w:rsid w:val="00CC0052"/>
    <w:rsid w:val="00D005F5"/>
    <w:rsid w:val="00D932D2"/>
    <w:rsid w:val="00DB2FC4"/>
    <w:rsid w:val="00E11307"/>
    <w:rsid w:val="00E611C3"/>
    <w:rsid w:val="00F42AD8"/>
    <w:rsid w:val="00F8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6B87E-E0DC-41DD-90BF-EF30F65B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68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3044E869</Template>
  <TotalTime>124</TotalTime>
  <Pages>6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22</cp:revision>
  <dcterms:created xsi:type="dcterms:W3CDTF">2017-01-20T09:49:00Z</dcterms:created>
  <dcterms:modified xsi:type="dcterms:W3CDTF">2017-01-20T11:53:00Z</dcterms:modified>
</cp:coreProperties>
</file>