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AM(Amplitude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Where fm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144C59" w:rsidRDefault="00144C59" w:rsidP="00144C59">
      <w:r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lastRenderedPageBreak/>
        <w:t>Observe the impact on AM with various frequency:</w:t>
      </w:r>
    </w:p>
    <w:p w:rsidR="006B2650" w:rsidRDefault="006B2650"/>
    <w:p w:rsidR="006B2650" w:rsidRDefault="006B2650">
      <w:r>
        <w:t>fm = 1000HZ</w:t>
      </w:r>
    </w:p>
    <w:p w:rsidR="003763A5" w:rsidRDefault="003763A5">
      <w:r>
        <w:rPr>
          <w:noProof/>
          <w:lang w:eastAsia="en-GB"/>
        </w:rPr>
        <w:drawing>
          <wp:inline distT="0" distB="0" distL="0" distR="0" wp14:anchorId="4FAD9576" wp14:editId="1503FF7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r>
        <w:t>fm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r>
        <w:lastRenderedPageBreak/>
        <w:t>fm = 5000HZ</w:t>
      </w:r>
    </w:p>
    <w:p w:rsidR="006B2650" w:rsidRDefault="006B2650"/>
    <w:p w:rsidR="006B2650" w:rsidRDefault="006B2650">
      <w:r>
        <w:rPr>
          <w:noProof/>
          <w:lang w:eastAsia="en-GB"/>
        </w:rPr>
        <w:drawing>
          <wp:inline distT="0" distB="0" distL="0" distR="0" wp14:anchorId="63276C77" wp14:editId="23FF36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lastRenderedPageBreak/>
        <w:t>Ex.2 AM Demodulators</w:t>
      </w:r>
    </w:p>
    <w:p w:rsidR="00220DA3" w:rsidRDefault="00220DA3">
      <w:r>
        <w:t>Part a: Coherent detection</w:t>
      </w:r>
    </w:p>
    <w:p w:rsidR="00220DA3" w:rsidRDefault="00220DA3"/>
    <w:p w:rsidR="00390A28" w:rsidRDefault="00220DA3">
      <w:r>
        <w:rPr>
          <w:noProof/>
          <w:lang w:eastAsia="en-GB"/>
        </w:rPr>
        <w:drawing>
          <wp:inline distT="0" distB="0" distL="0" distR="0" wp14:anchorId="2753C3E0" wp14:editId="538E4091">
            <wp:extent cx="5829428" cy="383875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56" t="19265" r="23378" b="31757"/>
                    <a:stretch/>
                  </pic:blipFill>
                  <pic:spPr bwMode="auto">
                    <a:xfrm>
                      <a:off x="0" y="0"/>
                      <a:ext cx="5854792" cy="38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220DA3">
      <w:r>
        <w:t>Mathematical theory:</w:t>
      </w:r>
    </w:p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>
      <w:r>
        <w:lastRenderedPageBreak/>
        <w:t>Part b envelop detection:</w:t>
      </w:r>
    </w:p>
    <w:p w:rsidR="00220DA3" w:rsidRDefault="00220DA3"/>
    <w:p w:rsidR="00220DA3" w:rsidRDefault="00220DA3">
      <w:r>
        <w:rPr>
          <w:noProof/>
          <w:lang w:eastAsia="en-GB"/>
        </w:rPr>
        <w:drawing>
          <wp:inline distT="0" distB="0" distL="0" distR="0" wp14:anchorId="0CA9FCA3" wp14:editId="2917D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 w:rsidP="00220DA3">
      <w:pPr>
        <w:pStyle w:val="ListParagraph"/>
        <w:numPr>
          <w:ilvl w:val="0"/>
          <w:numId w:val="1"/>
        </w:numPr>
      </w:pPr>
      <w:r>
        <w:t>Remove negative values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higher frequency components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DC components (introduced in first step?)</w:t>
      </w:r>
    </w:p>
    <w:p w:rsidR="00220DA3" w:rsidRDefault="007857C2">
      <w:r>
        <w:t>Ex3.</w:t>
      </w:r>
    </w:p>
    <w:p w:rsidR="00774E5F" w:rsidRDefault="00D9469E">
      <w:r>
        <w:t>Waveform of envelope and coherent detection with message signal Amplitude from 1 to 4(message signal of Amplitude 1)</w:t>
      </w:r>
    </w:p>
    <w:p w:rsidR="007857C2" w:rsidRDefault="00774E5F">
      <w:r>
        <w:rPr>
          <w:noProof/>
          <w:lang w:eastAsia="en-GB"/>
        </w:rPr>
        <w:drawing>
          <wp:inline distT="0" distB="0" distL="0" distR="0" wp14:anchorId="15ABF9D0" wp14:editId="1C247C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lastRenderedPageBreak/>
        <w:t xml:space="preserve">(message signal of Amplitude </w:t>
      </w:r>
      <w:r>
        <w:t>2</w:t>
      </w:r>
      <w:r>
        <w:t>)</w:t>
      </w:r>
    </w:p>
    <w:p w:rsidR="00D9469E" w:rsidRDefault="00D9469E">
      <w:r>
        <w:rPr>
          <w:noProof/>
          <w:lang w:eastAsia="en-GB"/>
        </w:rPr>
        <w:drawing>
          <wp:inline distT="0" distB="0" distL="0" distR="0" wp14:anchorId="3F1D9C76" wp14:editId="63D633C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D9469E"/>
    <w:p w:rsidR="00D9469E" w:rsidRDefault="00D9469E" w:rsidP="00D9469E">
      <w:r>
        <w:t xml:space="preserve">(message signal of Amplitude </w:t>
      </w:r>
      <w:r>
        <w:t>3</w:t>
      </w:r>
      <w:r>
        <w:t>)</w:t>
      </w:r>
    </w:p>
    <w:p w:rsidR="00D9469E" w:rsidRDefault="00D9469E"/>
    <w:p w:rsidR="00D9469E" w:rsidRDefault="00D9469E"/>
    <w:p w:rsidR="00D9469E" w:rsidRDefault="00D9469E" w:rsidP="00D9469E">
      <w:r>
        <w:t xml:space="preserve">(message signal of Amplitude </w:t>
      </w:r>
      <w:r>
        <w:t>4</w:t>
      </w:r>
      <w:bookmarkStart w:id="0" w:name="_GoBack"/>
      <w:bookmarkEnd w:id="0"/>
      <w:r>
        <w:t>)</w:t>
      </w:r>
    </w:p>
    <w:p w:rsidR="00D9469E" w:rsidRDefault="00D9469E"/>
    <w:p w:rsidR="00D9469E" w:rsidRDefault="00D9469E"/>
    <w:p w:rsidR="00D9469E" w:rsidRDefault="00D9469E"/>
    <w:p w:rsidR="00D9469E" w:rsidRDefault="00D9469E"/>
    <w:p w:rsidR="00D9469E" w:rsidRDefault="00D9469E"/>
    <w:p w:rsidR="00220DA3" w:rsidRDefault="00774E5F">
      <w:r>
        <w:t>Ex4.</w:t>
      </w:r>
    </w:p>
    <w:p w:rsidR="00774E5F" w:rsidRDefault="00774E5F"/>
    <w:p w:rsidR="00774E5F" w:rsidRDefault="00774E5F">
      <w:r>
        <w:rPr>
          <w:noProof/>
          <w:lang w:eastAsia="en-GB"/>
        </w:rPr>
        <w:lastRenderedPageBreak/>
        <w:drawing>
          <wp:inline distT="0" distB="0" distL="0" distR="0" wp14:anchorId="0B42DD75" wp14:editId="6CEF74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:rsidR="00220DA3" w:rsidRDefault="00220DA3"/>
    <w:p w:rsidR="00220DA3" w:rsidRDefault="00220DA3"/>
    <w:p w:rsidR="00390A28" w:rsidRDefault="00390A28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sectPr w:rsidR="0022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E5F" w:rsidRDefault="00774E5F" w:rsidP="00144C59">
      <w:pPr>
        <w:spacing w:after="0" w:line="240" w:lineRule="auto"/>
      </w:pPr>
      <w:r>
        <w:separator/>
      </w:r>
    </w:p>
  </w:endnote>
  <w:endnote w:type="continuationSeparator" w:id="0">
    <w:p w:rsidR="00774E5F" w:rsidRDefault="00774E5F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E5F" w:rsidRDefault="00774E5F" w:rsidP="00144C59">
      <w:pPr>
        <w:spacing w:after="0" w:line="240" w:lineRule="auto"/>
      </w:pPr>
      <w:r>
        <w:separator/>
      </w:r>
    </w:p>
  </w:footnote>
  <w:footnote w:type="continuationSeparator" w:id="0">
    <w:p w:rsidR="00774E5F" w:rsidRDefault="00774E5F" w:rsidP="001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57E4"/>
    <w:multiLevelType w:val="hybridMultilevel"/>
    <w:tmpl w:val="1C9E5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144C59"/>
    <w:rsid w:val="00220DA3"/>
    <w:rsid w:val="003763A5"/>
    <w:rsid w:val="00390A28"/>
    <w:rsid w:val="0060185B"/>
    <w:rsid w:val="00606C81"/>
    <w:rsid w:val="006B2650"/>
    <w:rsid w:val="00774E5F"/>
    <w:rsid w:val="007857C2"/>
    <w:rsid w:val="0090188E"/>
    <w:rsid w:val="009D75C0"/>
    <w:rsid w:val="00AD218C"/>
    <w:rsid w:val="00B314FB"/>
    <w:rsid w:val="00B96605"/>
    <w:rsid w:val="00CB0EDC"/>
    <w:rsid w:val="00D9469E"/>
    <w:rsid w:val="00DE5A50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2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4C2D59B6</Template>
  <TotalTime>194</TotalTime>
  <Pages>10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14</cp:revision>
  <dcterms:created xsi:type="dcterms:W3CDTF">2017-01-23T14:16:00Z</dcterms:created>
  <dcterms:modified xsi:type="dcterms:W3CDTF">2017-02-01T13:20:00Z</dcterms:modified>
</cp:coreProperties>
</file>