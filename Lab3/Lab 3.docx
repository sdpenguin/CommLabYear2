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185B" w:rsidRDefault="00125DA6">
      <w:r>
        <w:t>Lab 3</w:t>
      </w:r>
    </w:p>
    <w:p w:rsidR="00125DA6" w:rsidRDefault="00125DA6"/>
    <w:p w:rsidR="00125DA6" w:rsidRDefault="00125DA6">
      <w:r>
        <w:t>Ex1.</w:t>
      </w:r>
    </w:p>
    <w:p w:rsidR="00125DA6" w:rsidRDefault="00125DA6">
      <w:r>
        <w:t>Block diagram</w:t>
      </w:r>
    </w:p>
    <w:p w:rsidR="00125DA6" w:rsidRDefault="00125DA6"/>
    <w:p w:rsidR="00125DA6" w:rsidRDefault="007A004E">
      <w:r>
        <w:rPr>
          <w:noProof/>
          <w:lang w:eastAsia="en-GB"/>
        </w:rPr>
        <w:drawing>
          <wp:inline distT="0" distB="0" distL="0" distR="0" wp14:anchorId="2D5BB965" wp14:editId="27A4218C">
            <wp:extent cx="4924425" cy="2588397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117" t="18613" r="19649" b="22297"/>
                    <a:stretch/>
                  </pic:blipFill>
                  <pic:spPr bwMode="auto">
                    <a:xfrm>
                      <a:off x="0" y="0"/>
                      <a:ext cx="4940139" cy="2596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DA6" w:rsidRDefault="00125DA6"/>
    <w:p w:rsidR="00125DA6" w:rsidRDefault="00125DA6">
      <w:r>
        <w:t>FM modulated signal with frequency deviation of 500Hz:</w:t>
      </w:r>
    </w:p>
    <w:p w:rsidR="00125DA6" w:rsidRDefault="00125DA6">
      <w:r>
        <w:rPr>
          <w:noProof/>
          <w:lang w:eastAsia="en-GB"/>
        </w:rPr>
        <w:drawing>
          <wp:inline distT="0" distB="0" distL="0" distR="0" wp14:anchorId="0E52DD4C" wp14:editId="2777E85D">
            <wp:extent cx="4342822" cy="32004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349" t="8716" r="20058" b="5890"/>
                    <a:stretch/>
                  </pic:blipFill>
                  <pic:spPr bwMode="auto">
                    <a:xfrm>
                      <a:off x="0" y="0"/>
                      <a:ext cx="4354680" cy="3209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DA6" w:rsidRDefault="00125DA6"/>
    <w:p w:rsidR="007A004E" w:rsidRDefault="007A004E"/>
    <w:p w:rsidR="007A004E" w:rsidRDefault="007A004E"/>
    <w:p w:rsidR="00125DA6" w:rsidRDefault="00125DA6" w:rsidP="00125DA6">
      <w:r>
        <w:lastRenderedPageBreak/>
        <w:t>FM modulated signal with frequency deviation of 2000Hz:</w:t>
      </w:r>
    </w:p>
    <w:p w:rsidR="007A004E" w:rsidRDefault="00125DA6" w:rsidP="00125DA6">
      <w:r>
        <w:rPr>
          <w:noProof/>
          <w:lang w:eastAsia="en-GB"/>
        </w:rPr>
        <w:drawing>
          <wp:inline distT="0" distB="0" distL="0" distR="0" wp14:anchorId="375809CC" wp14:editId="111B5BC2">
            <wp:extent cx="3929063" cy="32414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764" t="9159" r="19732" b="7967"/>
                    <a:stretch/>
                  </pic:blipFill>
                  <pic:spPr bwMode="auto">
                    <a:xfrm>
                      <a:off x="0" y="0"/>
                      <a:ext cx="3933781" cy="3245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DA6" w:rsidRDefault="00125DA6" w:rsidP="00125DA6">
      <w:r>
        <w:t>FM modulated signal with frequency deviation of 5000Hz:</w:t>
      </w:r>
    </w:p>
    <w:p w:rsidR="00125DA6" w:rsidRDefault="00125DA6">
      <w:r>
        <w:rPr>
          <w:noProof/>
          <w:lang w:eastAsia="en-GB"/>
        </w:rPr>
        <w:drawing>
          <wp:inline distT="0" distB="0" distL="0" distR="0" wp14:anchorId="3EA3702F" wp14:editId="7F8035BC">
            <wp:extent cx="4714875" cy="3233737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848" t="10046" r="20309" b="7666"/>
                    <a:stretch/>
                  </pic:blipFill>
                  <pic:spPr bwMode="auto">
                    <a:xfrm>
                      <a:off x="0" y="0"/>
                      <a:ext cx="4722707" cy="3239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DA6" w:rsidRDefault="00125DA6"/>
    <w:p w:rsidR="007A004E" w:rsidRDefault="007A004E"/>
    <w:p w:rsidR="007A004E" w:rsidRDefault="007A004E"/>
    <w:p w:rsidR="007A004E" w:rsidRDefault="007A004E"/>
    <w:p w:rsidR="007A004E" w:rsidRDefault="007A004E"/>
    <w:p w:rsidR="00125DA6" w:rsidRDefault="00125DA6">
      <w:r>
        <w:lastRenderedPageBreak/>
        <w:t>Ex2.</w:t>
      </w:r>
      <w:r w:rsidR="007A004E">
        <w:t xml:space="preserve"> FM Demodulation</w:t>
      </w:r>
    </w:p>
    <w:p w:rsidR="00125DA6" w:rsidRDefault="007A004E">
      <w:r>
        <w:rPr>
          <w:noProof/>
          <w:lang w:eastAsia="en-GB"/>
        </w:rPr>
        <w:drawing>
          <wp:inline distT="0" distB="0" distL="0" distR="0" wp14:anchorId="17456659" wp14:editId="0EDA409F">
            <wp:extent cx="5636046" cy="95250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452" t="25852" r="23380" b="58635"/>
                    <a:stretch/>
                  </pic:blipFill>
                  <pic:spPr bwMode="auto">
                    <a:xfrm>
                      <a:off x="0" y="0"/>
                      <a:ext cx="5786916" cy="977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EAC" w:rsidRDefault="00490EAC">
      <w:pPr>
        <w:rPr>
          <w:noProof/>
          <w:lang w:eastAsia="en-GB"/>
        </w:rPr>
      </w:pPr>
    </w:p>
    <w:p w:rsidR="00507826" w:rsidRDefault="00507826">
      <w:pPr>
        <w:rPr>
          <w:noProof/>
          <w:lang w:eastAsia="en-GB"/>
        </w:rPr>
      </w:pPr>
      <w:r>
        <w:rPr>
          <w:noProof/>
          <w:lang w:eastAsia="en-GB"/>
        </w:rPr>
        <w:t>Envelope detection from previous lab:</w:t>
      </w:r>
    </w:p>
    <w:p w:rsidR="000653DA" w:rsidRDefault="0019514F">
      <w:r>
        <w:rPr>
          <w:noProof/>
          <w:lang w:eastAsia="en-GB"/>
        </w:rPr>
        <w:drawing>
          <wp:inline distT="0" distB="0" distL="0" distR="0" wp14:anchorId="77C4A258" wp14:editId="11C797E0">
            <wp:extent cx="4833620" cy="2386013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200" t="27034" r="17812" b="22733"/>
                    <a:stretch/>
                  </pic:blipFill>
                  <pic:spPr bwMode="auto">
                    <a:xfrm>
                      <a:off x="0" y="0"/>
                      <a:ext cx="4845789" cy="239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7E82" w:rsidRDefault="006B7E82"/>
    <w:p w:rsidR="007A004E" w:rsidRDefault="007A004E"/>
    <w:p w:rsidR="007A004E" w:rsidRDefault="007A004E"/>
    <w:p w:rsidR="007A004E" w:rsidRDefault="007A004E"/>
    <w:p w:rsidR="007A004E" w:rsidRDefault="007A004E"/>
    <w:p w:rsidR="007A004E" w:rsidRDefault="007A004E"/>
    <w:p w:rsidR="007A004E" w:rsidRDefault="007A004E"/>
    <w:p w:rsidR="007A004E" w:rsidRDefault="007A004E"/>
    <w:p w:rsidR="007A004E" w:rsidRDefault="007A004E"/>
    <w:p w:rsidR="007A004E" w:rsidRDefault="007A004E"/>
    <w:p w:rsidR="007A004E" w:rsidRDefault="007A004E"/>
    <w:p w:rsidR="007A004E" w:rsidRDefault="007A004E"/>
    <w:p w:rsidR="007A004E" w:rsidRDefault="007A004E"/>
    <w:p w:rsidR="007A004E" w:rsidRDefault="007A004E"/>
    <w:p w:rsidR="007A004E" w:rsidRDefault="007A004E"/>
    <w:p w:rsidR="00C52243" w:rsidRDefault="00C52243">
      <w:r>
        <w:lastRenderedPageBreak/>
        <w:t>Ex 3.</w:t>
      </w:r>
      <w:r w:rsidR="007A004E">
        <w:t xml:space="preserve"> FM simulation</w:t>
      </w:r>
    </w:p>
    <w:p w:rsidR="00CA3B69" w:rsidRDefault="007A004E">
      <w:r>
        <w:rPr>
          <w:noProof/>
          <w:lang w:eastAsia="en-GB"/>
        </w:rPr>
        <w:drawing>
          <wp:inline distT="0" distB="0" distL="0" distR="0" wp14:anchorId="2E454187" wp14:editId="438D84FF">
            <wp:extent cx="5760778" cy="2605088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026" t="17875" r="21720" b="35291"/>
                    <a:stretch/>
                  </pic:blipFill>
                  <pic:spPr bwMode="auto">
                    <a:xfrm>
                      <a:off x="0" y="0"/>
                      <a:ext cx="5782421" cy="261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3A7" w:rsidRDefault="00C563A7"/>
    <w:p w:rsidR="00C563A7" w:rsidRDefault="00C563A7"/>
    <w:p w:rsidR="00EB5FBA" w:rsidRDefault="00EB5FBA">
      <w:r>
        <w:rPr>
          <w:noProof/>
          <w:lang w:eastAsia="en-GB"/>
        </w:rPr>
        <w:drawing>
          <wp:inline distT="0" distB="0" distL="0" distR="0" wp14:anchorId="0EBCDD95" wp14:editId="76E0E72D">
            <wp:extent cx="5372862" cy="3633788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452" t="12557" r="17564" b="8106"/>
                    <a:stretch/>
                  </pic:blipFill>
                  <pic:spPr bwMode="auto">
                    <a:xfrm>
                      <a:off x="0" y="0"/>
                      <a:ext cx="5386789" cy="3643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60E2" w:rsidRDefault="00C929D1">
      <w:r>
        <w:rPr>
          <w:noProof/>
          <w:lang w:eastAsia="en-GB"/>
        </w:rPr>
        <w:lastRenderedPageBreak/>
        <w:drawing>
          <wp:inline distT="0" distB="0" distL="0" distR="0" wp14:anchorId="0C0422D9" wp14:editId="61E47C86">
            <wp:extent cx="5000625" cy="32816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286" t="9750" r="17239" b="12694"/>
                    <a:stretch/>
                  </pic:blipFill>
                  <pic:spPr bwMode="auto">
                    <a:xfrm>
                      <a:off x="0" y="0"/>
                      <a:ext cx="5006074" cy="3285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60E2" w:rsidRDefault="001460E2"/>
    <w:p w:rsidR="001460E2" w:rsidRDefault="001460E2">
      <w:r>
        <w:t>30k</w:t>
      </w:r>
    </w:p>
    <w:p w:rsidR="00360EDA" w:rsidRDefault="00360EDA">
      <w:r>
        <w:rPr>
          <w:noProof/>
          <w:lang w:eastAsia="en-GB"/>
        </w:rPr>
        <w:drawing>
          <wp:inline distT="0" distB="0" distL="0" distR="0" wp14:anchorId="7CB23413" wp14:editId="0434346F">
            <wp:extent cx="4181277" cy="28622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378" t="9602" r="17481" b="7663"/>
                    <a:stretch/>
                  </pic:blipFill>
                  <pic:spPr bwMode="auto">
                    <a:xfrm>
                      <a:off x="0" y="0"/>
                      <a:ext cx="4200593" cy="2875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49CB" w:rsidRDefault="00EC49CB">
      <w:r>
        <w:rPr>
          <w:noProof/>
          <w:lang w:eastAsia="en-GB"/>
        </w:rPr>
        <w:drawing>
          <wp:inline distT="0" distB="0" distL="0" distR="0" wp14:anchorId="760167D9" wp14:editId="31459E68">
            <wp:extent cx="2333625" cy="14478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518" t="24670" r="36761" b="30416"/>
                    <a:stretch/>
                  </pic:blipFill>
                  <pic:spPr bwMode="auto">
                    <a:xfrm>
                      <a:off x="0" y="0"/>
                      <a:ext cx="2333930" cy="1447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E4C" w:rsidRDefault="00C46E4C">
      <w:r>
        <w:rPr>
          <w:noProof/>
          <w:lang w:eastAsia="en-GB"/>
        </w:rPr>
        <w:lastRenderedPageBreak/>
        <w:drawing>
          <wp:inline distT="0" distB="0" distL="0" distR="0" wp14:anchorId="48BF1105" wp14:editId="54DF2363">
            <wp:extent cx="4895850" cy="2700338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931" t="24818" r="37846" b="31012"/>
                    <a:stretch/>
                  </pic:blipFill>
                  <pic:spPr bwMode="auto">
                    <a:xfrm>
                      <a:off x="0" y="0"/>
                      <a:ext cx="4912423" cy="2709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BC5" w:rsidRDefault="00316BC5">
      <w:r>
        <w:t xml:space="preserve">As we can see the bandwidth of the FM modulated message is </w:t>
      </w:r>
      <w:proofErr w:type="gramStart"/>
      <w:r>
        <w:t xml:space="preserve">approximately  </w:t>
      </w:r>
      <w:r w:rsidR="00EB3FC5">
        <w:t>twice</w:t>
      </w:r>
      <w:proofErr w:type="gramEnd"/>
      <w:r w:rsidR="00EB3FC5">
        <w:t xml:space="preserve"> the value of </w:t>
      </w:r>
      <w:proofErr w:type="spellStart"/>
      <w:r w:rsidR="00EB3FC5">
        <w:t>Kf</w:t>
      </w:r>
      <w:proofErr w:type="spellEnd"/>
      <w:r w:rsidR="00EB3FC5">
        <w:t xml:space="preserve"> + the original message frequency 2(30k + 1k) = 70k and our FM modulated frequency </w:t>
      </w:r>
      <w:r w:rsidR="00EF02C9">
        <w:t>has a bandwidth of about</w:t>
      </w:r>
      <w:r w:rsidR="00EB3FC5">
        <w:t xml:space="preserve"> </w:t>
      </w:r>
      <w:r w:rsidR="002B2E0C">
        <w:t>6</w:t>
      </w:r>
      <w:r w:rsidR="00F2743E">
        <w:t>6</w:t>
      </w:r>
      <w:r w:rsidR="002B2E0C">
        <w:t>k.</w:t>
      </w:r>
    </w:p>
    <w:p w:rsidR="0045273E" w:rsidRDefault="0045273E">
      <w:r>
        <w:rPr>
          <w:noProof/>
          <w:lang w:eastAsia="en-GB"/>
        </w:rPr>
        <w:drawing>
          <wp:inline distT="0" distB="0" distL="0" distR="0" wp14:anchorId="65306663" wp14:editId="29EAE4B3">
            <wp:extent cx="4657725" cy="27336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429" t="20386" r="36932" b="33967"/>
                    <a:stretch/>
                  </pic:blipFill>
                  <pic:spPr bwMode="auto">
                    <a:xfrm>
                      <a:off x="0" y="0"/>
                      <a:ext cx="4669417" cy="2740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</w:p>
    <w:p w:rsidR="002318F9" w:rsidRDefault="002318F9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t>5k</w:t>
      </w:r>
    </w:p>
    <w:p w:rsidR="00120BA9" w:rsidRDefault="00EC49CB">
      <w:r>
        <w:rPr>
          <w:noProof/>
          <w:lang w:eastAsia="en-GB"/>
        </w:rPr>
        <w:drawing>
          <wp:inline distT="0" distB="0" distL="0" distR="0" wp14:anchorId="3EE864D5" wp14:editId="389B3FDA">
            <wp:extent cx="5072063" cy="303347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378" t="10193" r="17564" b="16380"/>
                    <a:stretch/>
                  </pic:blipFill>
                  <pic:spPr bwMode="auto">
                    <a:xfrm>
                      <a:off x="0" y="0"/>
                      <a:ext cx="5083637" cy="304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49CB" w:rsidRDefault="000A2996">
      <w:r>
        <w:rPr>
          <w:noProof/>
          <w:lang w:eastAsia="en-GB"/>
        </w:rPr>
        <w:drawing>
          <wp:inline distT="0" distB="0" distL="0" distR="0" wp14:anchorId="414F7269" wp14:editId="32302BBF">
            <wp:extent cx="4576763" cy="28012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516" t="25114" r="37926" b="32930"/>
                    <a:stretch/>
                  </pic:blipFill>
                  <pic:spPr bwMode="auto">
                    <a:xfrm>
                      <a:off x="0" y="0"/>
                      <a:ext cx="4593804" cy="281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</w:p>
    <w:p w:rsidR="000A2996" w:rsidRDefault="000A2996">
      <w:pPr>
        <w:rPr>
          <w:noProof/>
          <w:lang w:eastAsia="en-GB"/>
        </w:rPr>
      </w:pPr>
      <w:r>
        <w:rPr>
          <w:noProof/>
          <w:lang w:eastAsia="en-GB"/>
        </w:rPr>
        <w:t>1k</w:t>
      </w:r>
    </w:p>
    <w:p w:rsidR="000A2996" w:rsidRDefault="000A2996">
      <w:r>
        <w:rPr>
          <w:noProof/>
          <w:lang w:eastAsia="en-GB"/>
        </w:rPr>
        <w:lastRenderedPageBreak/>
        <w:drawing>
          <wp:inline distT="0" distB="0" distL="0" distR="0" wp14:anchorId="0D09793D" wp14:editId="13230D2A">
            <wp:extent cx="4918307" cy="288131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461" t="10342" r="17323" b="17569"/>
                    <a:stretch/>
                  </pic:blipFill>
                  <pic:spPr bwMode="auto">
                    <a:xfrm>
                      <a:off x="0" y="0"/>
                      <a:ext cx="4926541" cy="2886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996" w:rsidRDefault="000A2996">
      <w:r>
        <w:rPr>
          <w:noProof/>
          <w:lang w:eastAsia="en-GB"/>
        </w:rPr>
        <w:drawing>
          <wp:inline distT="0" distB="0" distL="0" distR="0" wp14:anchorId="469F70B5" wp14:editId="3270436C">
            <wp:extent cx="4081463" cy="251674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263" t="34272" r="39757" b="26285"/>
                    <a:stretch/>
                  </pic:blipFill>
                  <pic:spPr bwMode="auto">
                    <a:xfrm>
                      <a:off x="0" y="0"/>
                      <a:ext cx="4093230" cy="2523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DC0" w:rsidRDefault="00D71DC0">
      <w:r>
        <w:rPr>
          <w:noProof/>
          <w:lang w:eastAsia="en-GB"/>
        </w:rPr>
        <w:drawing>
          <wp:inline distT="0" distB="0" distL="0" distR="0" wp14:anchorId="41F0CC75" wp14:editId="271FC5F0">
            <wp:extent cx="3719513" cy="2378464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4180" t="29102" r="39170" b="29234"/>
                    <a:stretch/>
                  </pic:blipFill>
                  <pic:spPr bwMode="auto">
                    <a:xfrm>
                      <a:off x="0" y="0"/>
                      <a:ext cx="3728522" cy="238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A05" w:rsidRDefault="00DC7A05"/>
    <w:p w:rsidR="002318F9" w:rsidRDefault="002318F9"/>
    <w:p w:rsidR="00DC7A05" w:rsidRDefault="00DC7A05">
      <w:r>
        <w:lastRenderedPageBreak/>
        <w:t>Ex 5.</w:t>
      </w:r>
    </w:p>
    <w:p w:rsidR="00DC7A05" w:rsidRDefault="00644B94">
      <w:r>
        <w:rPr>
          <w:noProof/>
          <w:lang w:eastAsia="en-GB"/>
        </w:rPr>
        <w:drawing>
          <wp:inline distT="0" distB="0" distL="0" distR="0" wp14:anchorId="74DCE130" wp14:editId="59B33E29">
            <wp:extent cx="4572000" cy="3231518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6618" t="11965" r="19891" b="8254"/>
                    <a:stretch/>
                  </pic:blipFill>
                  <pic:spPr bwMode="auto">
                    <a:xfrm>
                      <a:off x="0" y="0"/>
                      <a:ext cx="4577279" cy="3235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B94" w:rsidRDefault="008E7510">
      <w:r>
        <w:t>Classic FM</w:t>
      </w:r>
    </w:p>
    <w:p w:rsidR="008E7510" w:rsidRDefault="004F1F3B">
      <w:r>
        <w:rPr>
          <w:noProof/>
          <w:lang w:eastAsia="en-GB"/>
        </w:rPr>
        <w:drawing>
          <wp:inline distT="0" distB="0" distL="0" distR="0" wp14:anchorId="4E0F8D89" wp14:editId="5FE8995D">
            <wp:extent cx="5346609" cy="3057525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868" t="9011" r="1028" b="7515"/>
                    <a:stretch/>
                  </pic:blipFill>
                  <pic:spPr bwMode="auto">
                    <a:xfrm>
                      <a:off x="0" y="0"/>
                      <a:ext cx="5350753" cy="305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F3B" w:rsidRDefault="00BC707D">
      <w:r>
        <w:rPr>
          <w:noProof/>
          <w:lang w:eastAsia="en-GB"/>
        </w:rPr>
        <w:lastRenderedPageBreak/>
        <w:drawing>
          <wp:inline distT="0" distB="0" distL="0" distR="0" wp14:anchorId="411223BE" wp14:editId="4EBF8776">
            <wp:extent cx="4591050" cy="2528862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363" t="14477" r="21140" b="26281"/>
                    <a:stretch/>
                  </pic:blipFill>
                  <pic:spPr bwMode="auto">
                    <a:xfrm>
                      <a:off x="0" y="0"/>
                      <a:ext cx="4594721" cy="2530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707D" w:rsidRDefault="00487C8C">
      <w:r>
        <w:rPr>
          <w:noProof/>
          <w:lang w:eastAsia="en-GB"/>
        </w:rPr>
        <w:drawing>
          <wp:inline distT="0" distB="0" distL="0" distR="0" wp14:anchorId="1FBD6C43" wp14:editId="4AEA804C">
            <wp:extent cx="4527969" cy="2314575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8613" t="18170" r="21885" b="27756"/>
                    <a:stretch/>
                  </pic:blipFill>
                  <pic:spPr bwMode="auto">
                    <a:xfrm>
                      <a:off x="0" y="0"/>
                      <a:ext cx="4534170" cy="231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C70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3336"/>
    <w:rsid w:val="000653DA"/>
    <w:rsid w:val="000A2996"/>
    <w:rsid w:val="00120BA9"/>
    <w:rsid w:val="00125DA6"/>
    <w:rsid w:val="001460E2"/>
    <w:rsid w:val="0019514F"/>
    <w:rsid w:val="002318F9"/>
    <w:rsid w:val="002B2E0C"/>
    <w:rsid w:val="00316BC5"/>
    <w:rsid w:val="00360EDA"/>
    <w:rsid w:val="0045273E"/>
    <w:rsid w:val="00487C8C"/>
    <w:rsid w:val="00490EAC"/>
    <w:rsid w:val="004F1F3B"/>
    <w:rsid w:val="00507826"/>
    <w:rsid w:val="0060185B"/>
    <w:rsid w:val="00644B94"/>
    <w:rsid w:val="006B7E82"/>
    <w:rsid w:val="007A004E"/>
    <w:rsid w:val="008E7510"/>
    <w:rsid w:val="00BC707D"/>
    <w:rsid w:val="00C46E4C"/>
    <w:rsid w:val="00C52243"/>
    <w:rsid w:val="00C563A7"/>
    <w:rsid w:val="00C929D1"/>
    <w:rsid w:val="00CA3B69"/>
    <w:rsid w:val="00D71DC0"/>
    <w:rsid w:val="00DC7A05"/>
    <w:rsid w:val="00DD3336"/>
    <w:rsid w:val="00EB3FC5"/>
    <w:rsid w:val="00EB5FBA"/>
    <w:rsid w:val="00EC49CB"/>
    <w:rsid w:val="00EF02C9"/>
    <w:rsid w:val="00F27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5C5C11-93AE-4FCB-BBAF-6C5A4AC68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30D1DC-86E3-4D62-82CB-8F4FDEC27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24BF8C24</Template>
  <TotalTime>162</TotalTime>
  <Pages>10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Imperial College London</Company>
  <LinksUpToDate>false</LinksUpToDate>
  <CharactersWithSpaces>598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Peng, Qirui</dc:creator>
  <cp:keywords/>
  <dc:description/>
  <cp:lastModifiedBy>Peng, Qirui</cp:lastModifiedBy>
  <cp:revision>30</cp:revision>
  <dcterms:created xsi:type="dcterms:W3CDTF">2017-02-03T09:23:00Z</dcterms:created>
  <dcterms:modified xsi:type="dcterms:W3CDTF">2017-02-08T14:03:00Z</dcterms:modified>
</cp:coreProperties>
</file>