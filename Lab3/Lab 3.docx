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Default="00125DA6">
      <w:r>
        <w:t>Lab 3</w:t>
      </w:r>
    </w:p>
    <w:p w:rsidR="00125DA6" w:rsidRDefault="00125DA6"/>
    <w:p w:rsidR="00125DA6" w:rsidRDefault="00125DA6">
      <w:r>
        <w:t>Ex1.</w:t>
      </w:r>
    </w:p>
    <w:p w:rsidR="00125DA6" w:rsidRDefault="00125DA6">
      <w:r>
        <w:t>Block diagram</w:t>
      </w:r>
    </w:p>
    <w:p w:rsidR="00125DA6" w:rsidRDefault="00125DA6"/>
    <w:p w:rsidR="00125DA6" w:rsidRDefault="00125DA6">
      <w:r>
        <w:rPr>
          <w:noProof/>
          <w:lang w:eastAsia="en-GB"/>
        </w:rPr>
        <w:drawing>
          <wp:inline distT="0" distB="0" distL="0" distR="0" wp14:anchorId="66FAA3DF" wp14:editId="3B1095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>
      <w:r>
        <w:lastRenderedPageBreak/>
        <w:t>FM modulated signal with frequency deviation of 500Hz: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0E52DD4C" wp14:editId="2777E8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 w:rsidP="00125DA6">
      <w:r>
        <w:t>FM modulated signal with frequency deviation of 2000Hz:</w:t>
      </w:r>
    </w:p>
    <w:p w:rsidR="00125DA6" w:rsidRDefault="00125DA6" w:rsidP="00125DA6"/>
    <w:p w:rsidR="00125DA6" w:rsidRDefault="00125DA6" w:rsidP="00125DA6">
      <w:r>
        <w:rPr>
          <w:noProof/>
          <w:lang w:eastAsia="en-GB"/>
        </w:rPr>
        <w:drawing>
          <wp:inline distT="0" distB="0" distL="0" distR="0" wp14:anchorId="375809CC" wp14:editId="111B5B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 w:rsidP="00125DA6"/>
    <w:p w:rsidR="00125DA6" w:rsidRDefault="00125DA6" w:rsidP="00125DA6"/>
    <w:p w:rsidR="00125DA6" w:rsidRDefault="00125DA6" w:rsidP="00125DA6"/>
    <w:p w:rsidR="00125DA6" w:rsidRDefault="00125DA6" w:rsidP="00125DA6"/>
    <w:p w:rsidR="00125DA6" w:rsidRDefault="00125DA6" w:rsidP="00125DA6">
      <w:r>
        <w:lastRenderedPageBreak/>
        <w:t>FM modulated signal with frequency deviation of 5000Hz: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3EA3702F" wp14:editId="7F8035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>
      <w:r>
        <w:t>Ex2.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18099EDE" wp14:editId="2B1EDC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507826" w:rsidRDefault="0050782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Envelope detection from previous lab:</w:t>
      </w:r>
    </w:p>
    <w:p w:rsidR="000653DA" w:rsidRDefault="0019514F">
      <w:r>
        <w:rPr>
          <w:noProof/>
          <w:lang w:eastAsia="en-GB"/>
        </w:rPr>
        <w:drawing>
          <wp:inline distT="0" distB="0" distL="0" distR="0" wp14:anchorId="77C4A258" wp14:editId="11C797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2" w:rsidRDefault="006B7E82"/>
    <w:p w:rsidR="00C52243" w:rsidRDefault="00C52243">
      <w:r>
        <w:t>Ex 3.</w:t>
      </w:r>
    </w:p>
    <w:p w:rsidR="00CA3B69" w:rsidRDefault="00EB5FBA">
      <w:r>
        <w:rPr>
          <w:noProof/>
          <w:lang w:eastAsia="en-GB"/>
        </w:rPr>
        <w:drawing>
          <wp:inline distT="0" distB="0" distL="0" distR="0" wp14:anchorId="2BFF01ED" wp14:editId="598AE1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BA" w:rsidRDefault="00EB5FBA">
      <w:r>
        <w:rPr>
          <w:noProof/>
          <w:lang w:eastAsia="en-GB"/>
        </w:rPr>
        <w:lastRenderedPageBreak/>
        <w:drawing>
          <wp:inline distT="0" distB="0" distL="0" distR="0" wp14:anchorId="0EBCDD95" wp14:editId="76E0E7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D1" w:rsidRDefault="00C929D1">
      <w:r>
        <w:rPr>
          <w:noProof/>
          <w:lang w:eastAsia="en-GB"/>
        </w:rPr>
        <w:drawing>
          <wp:inline distT="0" distB="0" distL="0" distR="0" wp14:anchorId="0C0422D9" wp14:editId="61E47C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DA" w:rsidRDefault="00360EDA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>
      <w:r>
        <w:lastRenderedPageBreak/>
        <w:t>30k</w:t>
      </w:r>
    </w:p>
    <w:p w:rsidR="00360EDA" w:rsidRDefault="00360EDA">
      <w:r>
        <w:rPr>
          <w:noProof/>
          <w:lang w:eastAsia="en-GB"/>
        </w:rPr>
        <w:drawing>
          <wp:inline distT="0" distB="0" distL="0" distR="0" wp14:anchorId="7CB23413" wp14:editId="0434346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CB" w:rsidRDefault="00EC49CB">
      <w:r>
        <w:rPr>
          <w:noProof/>
          <w:lang w:eastAsia="en-GB"/>
        </w:rPr>
        <w:drawing>
          <wp:inline distT="0" distB="0" distL="0" distR="0" wp14:anchorId="760167D9" wp14:editId="31459E6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C" w:rsidRDefault="00C46E4C">
      <w:r>
        <w:rPr>
          <w:noProof/>
          <w:lang w:eastAsia="en-GB"/>
        </w:rPr>
        <w:lastRenderedPageBreak/>
        <w:drawing>
          <wp:inline distT="0" distB="0" distL="0" distR="0" wp14:anchorId="48BF1105" wp14:editId="54DF236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C5" w:rsidRDefault="00316BC5">
      <w:r>
        <w:t xml:space="preserve">As we can see the bandwidth of the FM modulated message is approximately  </w:t>
      </w:r>
      <w:r w:rsidR="00EB3FC5">
        <w:t xml:space="preserve">twice the value of Kf + the original message frequency 2(30k + 1k) = 70k and our FM modulated frequency </w:t>
      </w:r>
      <w:r w:rsidR="00EF02C9">
        <w:t>has a bandwidth of about</w:t>
      </w:r>
      <w:r w:rsidR="00EB3FC5">
        <w:t xml:space="preserve"> </w:t>
      </w:r>
      <w:r w:rsidR="002B2E0C">
        <w:t>6</w:t>
      </w:r>
      <w:r w:rsidR="00F2743E">
        <w:t>6</w:t>
      </w:r>
      <w:r w:rsidR="002B2E0C">
        <w:t>k.</w:t>
      </w:r>
    </w:p>
    <w:p w:rsidR="0045273E" w:rsidRDefault="0045273E">
      <w:r>
        <w:rPr>
          <w:noProof/>
          <w:lang w:eastAsia="en-GB"/>
        </w:rPr>
        <w:drawing>
          <wp:inline distT="0" distB="0" distL="0" distR="0" wp14:anchorId="65306663" wp14:editId="29EAE4B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t>5k</w:t>
      </w:r>
    </w:p>
    <w:p w:rsidR="00120BA9" w:rsidRDefault="00EC49CB">
      <w:r>
        <w:rPr>
          <w:noProof/>
          <w:lang w:eastAsia="en-GB"/>
        </w:rPr>
        <w:drawing>
          <wp:inline distT="0" distB="0" distL="0" distR="0" wp14:anchorId="3EE864D5" wp14:editId="389B3FD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CB" w:rsidRDefault="000A2996">
      <w:r>
        <w:rPr>
          <w:noProof/>
          <w:lang w:eastAsia="en-GB"/>
        </w:rPr>
        <w:drawing>
          <wp:inline distT="0" distB="0" distL="0" distR="0" wp14:anchorId="414F7269" wp14:editId="32302BB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t>1k</w:t>
      </w:r>
    </w:p>
    <w:p w:rsidR="000A2996" w:rsidRDefault="000A2996">
      <w:r>
        <w:rPr>
          <w:noProof/>
          <w:lang w:eastAsia="en-GB"/>
        </w:rPr>
        <w:drawing>
          <wp:inline distT="0" distB="0" distL="0" distR="0" wp14:anchorId="0D09793D" wp14:editId="13230D2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r>
        <w:rPr>
          <w:noProof/>
          <w:lang w:eastAsia="en-GB"/>
        </w:rPr>
        <w:drawing>
          <wp:inline distT="0" distB="0" distL="0" distR="0" wp14:anchorId="469F70B5" wp14:editId="3270436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C0" w:rsidRDefault="00D71DC0">
      <w:r>
        <w:rPr>
          <w:noProof/>
          <w:lang w:eastAsia="en-GB"/>
        </w:rPr>
        <w:lastRenderedPageBreak/>
        <w:drawing>
          <wp:inline distT="0" distB="0" distL="0" distR="0" wp14:anchorId="41F0CC75" wp14:editId="271FC5F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05" w:rsidRDefault="00DC7A05"/>
    <w:p w:rsidR="00DC7A05" w:rsidRDefault="00DC7A05">
      <w:r>
        <w:t>Ex 5.</w:t>
      </w:r>
    </w:p>
    <w:p w:rsidR="00DC7A05" w:rsidRDefault="00DC7A05">
      <w:bookmarkStart w:id="0" w:name="_GoBack"/>
      <w:bookmarkEnd w:id="0"/>
    </w:p>
    <w:sectPr w:rsidR="00DC7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36"/>
    <w:rsid w:val="000653DA"/>
    <w:rsid w:val="000A2996"/>
    <w:rsid w:val="00120BA9"/>
    <w:rsid w:val="00125DA6"/>
    <w:rsid w:val="001460E2"/>
    <w:rsid w:val="0019514F"/>
    <w:rsid w:val="002B2E0C"/>
    <w:rsid w:val="00316BC5"/>
    <w:rsid w:val="00360EDA"/>
    <w:rsid w:val="0045273E"/>
    <w:rsid w:val="00490EAC"/>
    <w:rsid w:val="00507826"/>
    <w:rsid w:val="0060185B"/>
    <w:rsid w:val="006B7E82"/>
    <w:rsid w:val="00C46E4C"/>
    <w:rsid w:val="00C52243"/>
    <w:rsid w:val="00C929D1"/>
    <w:rsid w:val="00CA3B69"/>
    <w:rsid w:val="00D71DC0"/>
    <w:rsid w:val="00DC7A05"/>
    <w:rsid w:val="00DD3336"/>
    <w:rsid w:val="00EB3FC5"/>
    <w:rsid w:val="00EB5FBA"/>
    <w:rsid w:val="00EC49CB"/>
    <w:rsid w:val="00EF02C9"/>
    <w:rsid w:val="00F2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C5C11-93AE-4FCB-BBAF-6C5A4AC6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C5F14A52</Template>
  <TotalTime>102</TotalTime>
  <Pages>10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23</cp:revision>
  <dcterms:created xsi:type="dcterms:W3CDTF">2017-02-03T09:23:00Z</dcterms:created>
  <dcterms:modified xsi:type="dcterms:W3CDTF">2017-02-03T11:05:00Z</dcterms:modified>
</cp:coreProperties>
</file>