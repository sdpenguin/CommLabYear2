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85B" w:rsidRDefault="009F5CA2">
      <w:r>
        <w:t>Lab 4</w:t>
      </w:r>
    </w:p>
    <w:p w:rsidR="009F5CA2" w:rsidRDefault="009F5CA2"/>
    <w:p w:rsidR="009F5CA2" w:rsidRDefault="009F5CA2">
      <w:r>
        <w:t xml:space="preserve">Ex.1 </w:t>
      </w:r>
    </w:p>
    <w:p w:rsidR="009F5CA2" w:rsidRDefault="009F5CA2"/>
    <w:p w:rsidR="009F5CA2" w:rsidRDefault="009F5CA2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69067652" wp14:editId="291C25C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A2" w:rsidRDefault="009F5CA2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03964C4B" wp14:editId="54672FC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4A" w:rsidRDefault="0043754A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43AA827A" wp14:editId="220B848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E14">
        <w:rPr>
          <w:noProof/>
          <w:lang w:eastAsia="en-GB"/>
        </w:rPr>
        <w:drawing>
          <wp:inline distT="0" distB="0" distL="0" distR="0" wp14:anchorId="19976753" wp14:editId="0856934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23" w:rsidRDefault="005A6323">
      <w:pPr>
        <w:rPr>
          <w:b/>
        </w:rPr>
      </w:pPr>
      <w:r>
        <w:rPr>
          <w:b/>
        </w:rPr>
        <w:t xml:space="preserve">In the above, we can see that the main </w:t>
      </w:r>
      <w:r w:rsidR="00375C41">
        <w:rPr>
          <w:b/>
        </w:rPr>
        <w:t>lobe bandwidth is around 8000Hz (just under)</w:t>
      </w:r>
      <w:r w:rsidR="00623085">
        <w:rPr>
          <w:b/>
        </w:rPr>
        <w:t>.</w:t>
      </w:r>
    </w:p>
    <w:p w:rsidR="0012206D" w:rsidRDefault="00BA650C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374E8A39" wp14:editId="010D24F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6D" w:rsidRDefault="00FF7721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A8C3CE6" wp14:editId="0156B8E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21" w:rsidRDefault="00FF7721">
      <w:pPr>
        <w:rPr>
          <w:b/>
        </w:rPr>
      </w:pPr>
      <w:r>
        <w:rPr>
          <w:b/>
        </w:rPr>
        <w:t>As you can see, the main lobe bandwidth has increased to 10,000 Hz.</w:t>
      </w:r>
      <w:r w:rsidR="0029479B">
        <w:rPr>
          <w:b/>
        </w:rPr>
        <w:t xml:space="preserve"> We can also see the spectral roll-off is much worse.</w:t>
      </w:r>
    </w:p>
    <w:p w:rsidR="008E22E9" w:rsidRDefault="008E22E9">
      <w:pPr>
        <w:rPr>
          <w:b/>
        </w:rPr>
      </w:pPr>
    </w:p>
    <w:p w:rsidR="00385D53" w:rsidRDefault="00385D53">
      <w:pPr>
        <w:rPr>
          <w:b/>
        </w:rPr>
      </w:pPr>
    </w:p>
    <w:p w:rsidR="00385D53" w:rsidRDefault="00385D53">
      <w:pPr>
        <w:rPr>
          <w:b/>
        </w:rPr>
      </w:pPr>
    </w:p>
    <w:p w:rsidR="00385D53" w:rsidRDefault="00385D53">
      <w:pPr>
        <w:rPr>
          <w:b/>
        </w:rPr>
      </w:pPr>
    </w:p>
    <w:p w:rsidR="00385D53" w:rsidRDefault="00385D53">
      <w:pPr>
        <w:rPr>
          <w:b/>
        </w:rPr>
      </w:pPr>
    </w:p>
    <w:p w:rsidR="00385D53" w:rsidRDefault="00385D53">
      <w:pPr>
        <w:rPr>
          <w:b/>
        </w:rPr>
      </w:pPr>
    </w:p>
    <w:p w:rsidR="00385D53" w:rsidRDefault="00385D53">
      <w:pPr>
        <w:rPr>
          <w:b/>
        </w:rPr>
      </w:pPr>
      <w:r>
        <w:rPr>
          <w:b/>
        </w:rPr>
        <w:lastRenderedPageBreak/>
        <w:t>Ex 2.</w:t>
      </w:r>
    </w:p>
    <w:p w:rsidR="00385D53" w:rsidRDefault="008B0186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345EB199" wp14:editId="47927B2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186" w:rsidRDefault="007B5EFD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2EF5D699" wp14:editId="2D4B36A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FD" w:rsidRDefault="00B25F9C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1E84FFB5" wp14:editId="5A9365B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233739" w:rsidRDefault="00233739">
      <w:pPr>
        <w:rPr>
          <w:b/>
        </w:rPr>
      </w:pPr>
    </w:p>
    <w:p w:rsidR="00233739" w:rsidRDefault="007C1025">
      <w:pPr>
        <w:rPr>
          <w:b/>
        </w:rPr>
      </w:pPr>
      <w:r>
        <w:rPr>
          <w:b/>
        </w:rPr>
        <w:t>-35,-15</w:t>
      </w:r>
    </w:p>
    <w:p w:rsidR="007C1025" w:rsidRDefault="007C1025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341DFB5D" wp14:editId="7221CA8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025" w:rsidRDefault="00851028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253D8FE9" wp14:editId="30E74D1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28" w:rsidRDefault="00851028">
      <w:pPr>
        <w:rPr>
          <w:b/>
        </w:rPr>
      </w:pPr>
    </w:p>
    <w:p w:rsidR="006B1513" w:rsidRPr="00CC59FD" w:rsidRDefault="00BD325E">
      <w:pPr>
        <w:rPr>
          <w:b/>
        </w:rPr>
      </w:pPr>
      <w:r>
        <w:rPr>
          <w:b/>
        </w:rPr>
        <w:t xml:space="preserve">0, </w:t>
      </w:r>
      <w:r w:rsidR="008465C0">
        <w:rPr>
          <w:b/>
        </w:rPr>
        <w:t>0</w:t>
      </w:r>
      <w:proofErr w:type="gramStart"/>
      <w:r w:rsidR="00216881">
        <w:rPr>
          <w:b/>
        </w:rPr>
        <w:t>,</w:t>
      </w:r>
      <w:r w:rsidR="00216881" w:rsidRPr="00216881">
        <w:rPr>
          <w:b/>
        </w:rPr>
        <w:t>0.495459</w:t>
      </w:r>
      <w:proofErr w:type="gramEnd"/>
      <w:r w:rsidR="00216881">
        <w:rPr>
          <w:b/>
        </w:rPr>
        <w:t xml:space="preserve">, </w:t>
      </w:r>
      <w:r w:rsidR="00634F5A">
        <w:rPr>
          <w:b/>
        </w:rPr>
        <w:t xml:space="preserve">0, </w:t>
      </w:r>
      <w:r w:rsidR="00FE6028" w:rsidRPr="00FE6028">
        <w:rPr>
          <w:b/>
        </w:rPr>
        <w:t>0.163471</w:t>
      </w:r>
      <w:r w:rsidR="009525B6">
        <w:rPr>
          <w:b/>
        </w:rPr>
        <w:t xml:space="preserve">, </w:t>
      </w:r>
      <w:r w:rsidR="009525B6" w:rsidRPr="009525B6">
        <w:rPr>
          <w:b/>
        </w:rPr>
        <w:t>0.0423814</w:t>
      </w:r>
    </w:p>
    <w:p w:rsidR="006B1513" w:rsidRPr="00157863" w:rsidRDefault="00157863">
      <w:pPr>
        <w:rPr>
          <w:b/>
          <w:u w:val="single"/>
        </w:rPr>
      </w:pPr>
      <w:r w:rsidRPr="00157863">
        <w:rPr>
          <w:b/>
          <w:u w:val="single"/>
        </w:rPr>
        <w:t>-37,-15</w:t>
      </w:r>
    </w:p>
    <w:p w:rsidR="00157863" w:rsidRPr="009F5CA2" w:rsidRDefault="00746907">
      <w:pPr>
        <w:rPr>
          <w:b/>
        </w:rPr>
      </w:pPr>
      <w:r>
        <w:rPr>
          <w:b/>
        </w:rPr>
        <w:t>0,</w:t>
      </w:r>
      <w:r w:rsidRPr="00746907">
        <w:rPr>
          <w:noProof/>
          <w:lang w:eastAsia="en-GB"/>
        </w:rPr>
        <w:t xml:space="preserve"> 0.403321</w:t>
      </w:r>
      <w:r w:rsidR="00276233">
        <w:rPr>
          <w:noProof/>
          <w:lang w:eastAsia="en-GB"/>
        </w:rPr>
        <w:t xml:space="preserve">, </w:t>
      </w:r>
      <w:r w:rsidR="00DB6CAA">
        <w:rPr>
          <w:noProof/>
          <w:lang w:eastAsia="en-GB"/>
        </w:rPr>
        <w:t xml:space="preserve">1, </w:t>
      </w:r>
      <w:r w:rsidR="00CC59FD" w:rsidRPr="00CC59FD">
        <w:rPr>
          <w:noProof/>
          <w:lang w:eastAsia="en-GB"/>
        </w:rPr>
        <w:t>0.0368098</w:t>
      </w:r>
      <w:bookmarkStart w:id="0" w:name="_GoBack"/>
      <w:bookmarkEnd w:id="0"/>
      <w:r>
        <w:rPr>
          <w:noProof/>
          <w:lang w:eastAsia="en-GB"/>
        </w:rPr>
        <w:drawing>
          <wp:inline distT="0" distB="0" distL="0" distR="0" wp14:anchorId="7A905A87" wp14:editId="468B4D7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863" w:rsidRPr="009F5C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1E2"/>
    <w:rsid w:val="0012206D"/>
    <w:rsid w:val="00157863"/>
    <w:rsid w:val="00191DCB"/>
    <w:rsid w:val="00216881"/>
    <w:rsid w:val="002311E2"/>
    <w:rsid w:val="00233739"/>
    <w:rsid w:val="00236FEE"/>
    <w:rsid w:val="00276233"/>
    <w:rsid w:val="0029479B"/>
    <w:rsid w:val="00375C41"/>
    <w:rsid w:val="00385D53"/>
    <w:rsid w:val="003E4E14"/>
    <w:rsid w:val="0043754A"/>
    <w:rsid w:val="005A6323"/>
    <w:rsid w:val="0060185B"/>
    <w:rsid w:val="00623085"/>
    <w:rsid w:val="00634F5A"/>
    <w:rsid w:val="006B1513"/>
    <w:rsid w:val="00746907"/>
    <w:rsid w:val="007B5EFD"/>
    <w:rsid w:val="007C1025"/>
    <w:rsid w:val="008465C0"/>
    <w:rsid w:val="00851028"/>
    <w:rsid w:val="008B0186"/>
    <w:rsid w:val="008E22E9"/>
    <w:rsid w:val="009525B6"/>
    <w:rsid w:val="009F5CA2"/>
    <w:rsid w:val="00B25F9C"/>
    <w:rsid w:val="00BA650C"/>
    <w:rsid w:val="00BD325E"/>
    <w:rsid w:val="00C62146"/>
    <w:rsid w:val="00CC59FD"/>
    <w:rsid w:val="00DB6CAA"/>
    <w:rsid w:val="00FE6028"/>
    <w:rsid w:val="00FF7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E3DBF6-0E0B-4E4B-94CF-9C7B827BD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9B82D2F6</Template>
  <TotalTime>208</TotalTime>
  <Pages>6</Pages>
  <Words>50</Words>
  <Characters>287</Characters>
  <Application>Microsoft Office Word</Application>
  <DocSecurity>0</DocSecurity>
  <Lines>2</Lines>
  <Paragraphs>1</Paragraphs>
  <ScaleCrop>false</ScaleCrop>
  <Company>Imperial College London</Company>
  <LinksUpToDate>false</LinksUpToDate>
  <CharactersWithSpaces>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Peng, Qirui</dc:creator>
  <cp:keywords/>
  <dc:description/>
  <cp:lastModifiedBy>Peng, Qirui</cp:lastModifiedBy>
  <cp:revision>36</cp:revision>
  <dcterms:created xsi:type="dcterms:W3CDTF">2017-02-08T15:26:00Z</dcterms:created>
  <dcterms:modified xsi:type="dcterms:W3CDTF">2017-02-08T18:54:00Z</dcterms:modified>
</cp:coreProperties>
</file>